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351F" w14:textId="513F9414"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5067015F" w14:textId="77777777" w:rsidR="00F5310E" w:rsidRDefault="00F5310E" w:rsidP="00F5310E">
      <w:pPr>
        <w:pStyle w:val="Title"/>
      </w:pPr>
      <w:r>
        <w:rPr>
          <w:noProof/>
        </w:rPr>
        <w:drawing>
          <wp:inline distT="0" distB="0" distL="0" distR="0" wp14:anchorId="42EC44DF" wp14:editId="7D1AF5B3">
            <wp:extent cx="2144395" cy="2144395"/>
            <wp:effectExtent l="0" t="0" r="8255" b="8255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7CB8" w14:textId="77777777" w:rsidR="00F5310E" w:rsidRPr="00693AF3" w:rsidRDefault="00F5310E" w:rsidP="00F5310E">
      <w:pPr>
        <w:pStyle w:val="Subtitle"/>
        <w:rPr>
          <w:color w:val="auto"/>
          <w:sz w:val="28"/>
          <w:szCs w:val="24"/>
        </w:rPr>
      </w:pPr>
      <w:r w:rsidRPr="00693AF3">
        <w:rPr>
          <w:color w:val="auto"/>
          <w:sz w:val="28"/>
          <w:szCs w:val="24"/>
        </w:rPr>
        <w:t>Capstone Project</w:t>
      </w:r>
    </w:p>
    <w:p w14:paraId="3EE1F90C" w14:textId="7E1C0BC2" w:rsidR="00541A56" w:rsidRDefault="00541A56" w:rsidP="00541A56">
      <w:pPr>
        <w:pStyle w:val="ContactInfo"/>
      </w:pPr>
      <w:r>
        <w:rPr>
          <w:b/>
          <w:bCs/>
        </w:rPr>
        <w:t>|</w:t>
      </w:r>
      <w:r w:rsidR="00F5310E" w:rsidRPr="00693AF3">
        <w:rPr>
          <w:b/>
          <w:bCs/>
        </w:rPr>
        <w:t xml:space="preserve">Remya Pillai </w:t>
      </w:r>
      <w:r w:rsidR="00F5310E">
        <w:t xml:space="preserve">| </w:t>
      </w:r>
    </w:p>
    <w:p w14:paraId="38717621" w14:textId="1098542D" w:rsidR="00C6554A" w:rsidRPr="00541A56" w:rsidRDefault="00F5310E" w:rsidP="00541A56">
      <w:pPr>
        <w:pStyle w:val="ContactInfo"/>
        <w:rPr>
          <w:b/>
          <w:bCs/>
        </w:rPr>
      </w:pPr>
      <w:r w:rsidRPr="00693AF3">
        <w:rPr>
          <w:b/>
          <w:bCs/>
        </w:rPr>
        <w:t>Cal Tech Post Graduate Program in Full Stack Web Development</w:t>
      </w:r>
      <w:r w:rsidR="007A3875">
        <w:rPr>
          <w:b/>
          <w:bCs/>
        </w:rPr>
        <w:t xml:space="preserve"> </w:t>
      </w:r>
      <w:r w:rsidR="00C6554A">
        <w:br w:type="page"/>
      </w:r>
    </w:p>
    <w:p w14:paraId="30F240C6" w14:textId="275E5971" w:rsidR="00143F15" w:rsidRPr="00541A56" w:rsidRDefault="00F5310E" w:rsidP="00541A56">
      <w:pPr>
        <w:pStyle w:val="Heading2"/>
        <w:rPr>
          <w:b/>
          <w:bCs/>
        </w:rPr>
      </w:pPr>
      <w:r w:rsidRPr="00A07F60">
        <w:rPr>
          <w:b/>
          <w:bCs/>
        </w:rPr>
        <w:lastRenderedPageBreak/>
        <w:t xml:space="preserve">Screenshots </w:t>
      </w:r>
      <w:r>
        <w:rPr>
          <w:b/>
          <w:bCs/>
        </w:rPr>
        <w:t>Admin</w:t>
      </w:r>
      <w:r w:rsidRPr="00A07F60">
        <w:rPr>
          <w:b/>
          <w:bCs/>
        </w:rPr>
        <w:t xml:space="preserve"> </w:t>
      </w:r>
      <w:r>
        <w:rPr>
          <w:b/>
          <w:bCs/>
        </w:rPr>
        <w:t>View</w:t>
      </w:r>
    </w:p>
    <w:p w14:paraId="1C22DD2A" w14:textId="76BB4756" w:rsidR="00143F15" w:rsidRDefault="00143F15">
      <w:r w:rsidRPr="00143F15">
        <w:drawing>
          <wp:inline distT="0" distB="0" distL="0" distR="0" wp14:anchorId="1DC05054" wp14:editId="497896F2">
            <wp:extent cx="3551014" cy="30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41" cy="30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CD30" w14:textId="73946BD6" w:rsidR="00100485" w:rsidRDefault="00143F15">
      <w:r w:rsidRPr="00143F15">
        <w:drawing>
          <wp:inline distT="0" distB="0" distL="0" distR="0" wp14:anchorId="31F0C525" wp14:editId="2E88284B">
            <wp:extent cx="2844177" cy="27668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616" cy="27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8C2D" w14:textId="3F1B5852" w:rsidR="00D14968" w:rsidRPr="00D14968" w:rsidRDefault="00D14968" w:rsidP="00D14968">
      <w:pPr>
        <w:rPr>
          <w:b/>
          <w:bCs/>
          <w:color w:val="auto"/>
          <w:lang w:val="en-IN"/>
        </w:rPr>
      </w:pPr>
      <w:r w:rsidRPr="00D14968">
        <w:rPr>
          <w:b/>
          <w:bCs/>
          <w:color w:val="auto"/>
          <w:lang w:val="en-IN"/>
        </w:rPr>
        <w:t>On Successful Login Admin Dashboard is shown with Admin user name in Nav.</w:t>
      </w:r>
    </w:p>
    <w:p w14:paraId="7DCB60A0" w14:textId="77777777" w:rsidR="00D14968" w:rsidRPr="00D14968" w:rsidRDefault="00D14968" w:rsidP="00D14968">
      <w:pPr>
        <w:rPr>
          <w:b/>
          <w:bCs/>
          <w:color w:val="auto"/>
          <w:lang w:val="en-IN"/>
        </w:rPr>
      </w:pPr>
      <w:r w:rsidRPr="00D14968">
        <w:rPr>
          <w:b/>
          <w:bCs/>
          <w:color w:val="auto"/>
          <w:lang w:val="en-IN"/>
        </w:rPr>
        <w:t>Admin Page Shows all the available Management Links available to Admin user</w:t>
      </w:r>
    </w:p>
    <w:p w14:paraId="3062371F" w14:textId="77777777" w:rsidR="007A3875" w:rsidRDefault="00D14968" w:rsidP="00D14968">
      <w:pPr>
        <w:rPr>
          <w:b/>
          <w:bCs/>
          <w:color w:val="auto"/>
          <w:lang w:val="en-IN"/>
        </w:rPr>
      </w:pPr>
      <w:r w:rsidRPr="00D14968">
        <w:rPr>
          <w:b/>
          <w:bCs/>
          <w:color w:val="auto"/>
          <w:lang w:val="en-IN"/>
        </w:rPr>
        <w:t xml:space="preserve">to manage the </w:t>
      </w:r>
      <w:r>
        <w:rPr>
          <w:b/>
          <w:bCs/>
          <w:color w:val="auto"/>
          <w:lang w:val="en-IN"/>
        </w:rPr>
        <w:t xml:space="preserve">FoodBox </w:t>
      </w:r>
      <w:r w:rsidRPr="00D14968">
        <w:rPr>
          <w:b/>
          <w:bCs/>
          <w:color w:val="auto"/>
          <w:lang w:val="en-IN"/>
        </w:rPr>
        <w:t>website</w:t>
      </w:r>
    </w:p>
    <w:p w14:paraId="7E46E8DC" w14:textId="49467E25" w:rsidR="00D14968" w:rsidRDefault="00D14968" w:rsidP="00D14968">
      <w:pPr>
        <w:rPr>
          <w:b/>
          <w:bCs/>
          <w:color w:val="auto"/>
          <w:lang w:val="en-IN"/>
        </w:rPr>
      </w:pPr>
      <w:r w:rsidRPr="00D14968">
        <w:rPr>
          <w:b/>
          <w:bCs/>
          <w:color w:val="auto"/>
          <w:lang w:val="en-IN"/>
        </w:rPr>
        <w:t xml:space="preserve"> data.</w:t>
      </w:r>
    </w:p>
    <w:p w14:paraId="7C187FD3" w14:textId="699A11D3" w:rsidR="00D14968" w:rsidRDefault="00D14968" w:rsidP="00D14968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6DD5C4B8" wp14:editId="6FF728AE">
            <wp:extent cx="5486400" cy="303339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1A07" w14:textId="37EC88C7" w:rsidR="00D14968" w:rsidRDefault="00D14968" w:rsidP="00D14968">
      <w:pPr>
        <w:rPr>
          <w:b/>
          <w:bCs/>
          <w:color w:val="auto"/>
          <w:lang w:val="en-IN"/>
        </w:rPr>
      </w:pPr>
      <w:r w:rsidRPr="00D14968">
        <w:rPr>
          <w:b/>
          <w:bCs/>
          <w:color w:val="auto"/>
          <w:lang w:val="en-IN"/>
        </w:rPr>
        <w:lastRenderedPageBreak/>
        <w:t xml:space="preserve">Category </w:t>
      </w:r>
      <w:r w:rsidRPr="00D14968">
        <w:rPr>
          <w:b/>
          <w:bCs/>
          <w:color w:val="auto"/>
          <w:lang w:val="en-IN"/>
        </w:rPr>
        <w:t>Management:</w:t>
      </w:r>
      <w:r w:rsidRPr="00D14968">
        <w:rPr>
          <w:b/>
          <w:bCs/>
          <w:color w:val="auto"/>
          <w:lang w:val="en-IN"/>
        </w:rPr>
        <w:t xml:space="preserve"> List of available categories with option to edit or delete existing category</w:t>
      </w:r>
      <w:r>
        <w:rPr>
          <w:b/>
          <w:bCs/>
          <w:color w:val="auto"/>
          <w:lang w:val="en-IN"/>
        </w:rPr>
        <w:t xml:space="preserve"> </w:t>
      </w:r>
    </w:p>
    <w:p w14:paraId="4D0C42E8" w14:textId="6983FD48" w:rsidR="00D14968" w:rsidRDefault="00D14968" w:rsidP="00D14968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2A0FA01B" wp14:editId="772740C4">
            <wp:extent cx="5486400" cy="377253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6A16" w14:textId="4D1D5DD5" w:rsidR="00A77F42" w:rsidRDefault="00A77F42" w:rsidP="00A77F42">
      <w:pPr>
        <w:rPr>
          <w:b/>
          <w:bCs/>
          <w:color w:val="auto"/>
          <w:lang w:val="en-IN"/>
        </w:rPr>
      </w:pPr>
      <w:r w:rsidRPr="00A77F42">
        <w:rPr>
          <w:b/>
          <w:bCs/>
          <w:color w:val="auto"/>
          <w:lang w:val="en-IN"/>
        </w:rPr>
        <w:t>Add new Category</w:t>
      </w:r>
    </w:p>
    <w:p w14:paraId="7AA598EE" w14:textId="7E1E65E4" w:rsidR="00A77F42" w:rsidRDefault="00A77F42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109992E4" wp14:editId="543486A6">
            <wp:extent cx="5486400" cy="2845435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E8FE" w14:textId="59052582" w:rsidR="00A77F42" w:rsidRDefault="00A77F42" w:rsidP="00A77F42">
      <w:pPr>
        <w:rPr>
          <w:b/>
          <w:bCs/>
          <w:color w:val="auto"/>
          <w:lang w:val="en-IN"/>
        </w:rPr>
      </w:pPr>
      <w:r>
        <w:rPr>
          <w:noProof/>
        </w:rPr>
        <w:lastRenderedPageBreak/>
        <w:drawing>
          <wp:inline distT="0" distB="0" distL="0" distR="0" wp14:anchorId="73382DFA" wp14:editId="14EE19A1">
            <wp:extent cx="5486400" cy="3460115"/>
            <wp:effectExtent l="0" t="0" r="0" b="698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0E56" w14:textId="6EBAC07D" w:rsidR="00A77F42" w:rsidRDefault="00A77F42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57068E90" wp14:editId="124F34F4">
            <wp:extent cx="5486400" cy="304863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BC96" w14:textId="3C85FF81" w:rsidR="00D85CD8" w:rsidRDefault="00D85CD8" w:rsidP="00A77F42">
      <w:pPr>
        <w:rPr>
          <w:b/>
          <w:bCs/>
          <w:color w:val="auto"/>
          <w:lang w:val="en-IN"/>
        </w:rPr>
      </w:pPr>
      <w:r>
        <w:rPr>
          <w:noProof/>
        </w:rPr>
        <w:lastRenderedPageBreak/>
        <w:drawing>
          <wp:inline distT="0" distB="0" distL="0" distR="0" wp14:anchorId="11634BA4" wp14:editId="37CA137A">
            <wp:extent cx="5486400" cy="3460115"/>
            <wp:effectExtent l="0" t="0" r="0" b="698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DD03" w14:textId="573E8CC4" w:rsidR="00541A56" w:rsidRDefault="00541A56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 xml:space="preserve">Table is updated </w:t>
      </w:r>
    </w:p>
    <w:p w14:paraId="3EA93514" w14:textId="0E722B63" w:rsidR="00D85CD8" w:rsidRDefault="00D85CD8" w:rsidP="00A77F42">
      <w:pPr>
        <w:rPr>
          <w:b/>
          <w:bCs/>
          <w:color w:val="auto"/>
          <w:lang w:val="en-IN"/>
        </w:rPr>
      </w:pPr>
      <w:r w:rsidRPr="00D85CD8">
        <w:rPr>
          <w:b/>
          <w:bCs/>
          <w:color w:val="auto"/>
          <w:lang w:val="en-IN"/>
        </w:rPr>
        <w:drawing>
          <wp:inline distT="0" distB="0" distL="0" distR="0" wp14:anchorId="4CF71CC0" wp14:editId="3F16DCE6">
            <wp:extent cx="4991797" cy="1962424"/>
            <wp:effectExtent l="0" t="0" r="0" b="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E477" w14:textId="15AB22AF" w:rsidR="00D85CD8" w:rsidRDefault="00D85CD8" w:rsidP="00A77F42">
      <w:pPr>
        <w:rPr>
          <w:b/>
          <w:bCs/>
          <w:color w:val="auto"/>
          <w:lang w:val="en-IN"/>
        </w:rPr>
      </w:pPr>
    </w:p>
    <w:p w14:paraId="615E4121" w14:textId="77F5799C" w:rsidR="00541A56" w:rsidRDefault="00541A56" w:rsidP="00A77F42">
      <w:pPr>
        <w:rPr>
          <w:b/>
          <w:bCs/>
          <w:color w:val="auto"/>
          <w:lang w:val="en-IN"/>
        </w:rPr>
      </w:pPr>
    </w:p>
    <w:p w14:paraId="1F4741B9" w14:textId="0BB106FD" w:rsidR="00541A56" w:rsidRDefault="00541A56" w:rsidP="00A77F42">
      <w:pPr>
        <w:rPr>
          <w:b/>
          <w:bCs/>
          <w:color w:val="auto"/>
          <w:lang w:val="en-IN"/>
        </w:rPr>
      </w:pPr>
    </w:p>
    <w:p w14:paraId="2165D4E7" w14:textId="5AA57636" w:rsidR="00541A56" w:rsidRDefault="00541A56" w:rsidP="00A77F42">
      <w:pPr>
        <w:rPr>
          <w:b/>
          <w:bCs/>
          <w:color w:val="auto"/>
          <w:lang w:val="en-IN"/>
        </w:rPr>
      </w:pPr>
    </w:p>
    <w:p w14:paraId="18B4DCB9" w14:textId="6D845648" w:rsidR="00541A56" w:rsidRDefault="00541A56" w:rsidP="00A77F42">
      <w:pPr>
        <w:rPr>
          <w:b/>
          <w:bCs/>
          <w:color w:val="auto"/>
          <w:lang w:val="en-IN"/>
        </w:rPr>
      </w:pPr>
    </w:p>
    <w:p w14:paraId="08EF0763" w14:textId="77777777" w:rsidR="00541A56" w:rsidRDefault="00541A56" w:rsidP="00A77F42">
      <w:pPr>
        <w:rPr>
          <w:b/>
          <w:bCs/>
          <w:color w:val="auto"/>
          <w:lang w:val="en-IN"/>
        </w:rPr>
      </w:pPr>
    </w:p>
    <w:p w14:paraId="2C1A74D9" w14:textId="56371BD3" w:rsidR="00D85CD8" w:rsidRDefault="00D85CD8" w:rsidP="00A77F42">
      <w:pPr>
        <w:rPr>
          <w:b/>
          <w:bCs/>
          <w:color w:val="auto"/>
          <w:lang w:val="en-IN"/>
        </w:rPr>
      </w:pPr>
      <w:r>
        <w:rPr>
          <w:noProof/>
        </w:rPr>
        <w:lastRenderedPageBreak/>
        <w:drawing>
          <wp:inline distT="0" distB="0" distL="0" distR="0" wp14:anchorId="311DC7D7" wp14:editId="024F70D9">
            <wp:extent cx="5486400" cy="3460115"/>
            <wp:effectExtent l="0" t="0" r="0" b="698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5EC" w14:textId="73507303" w:rsidR="002177A6" w:rsidRDefault="002177A6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>Manage Food items in Menu:</w:t>
      </w:r>
      <w:r w:rsidR="00541A56">
        <w:rPr>
          <w:b/>
          <w:bCs/>
          <w:color w:val="auto"/>
          <w:lang w:val="en-IN"/>
        </w:rPr>
        <w:t xml:space="preserve"> Add, Edit</w:t>
      </w:r>
      <w:r>
        <w:rPr>
          <w:b/>
          <w:bCs/>
          <w:color w:val="auto"/>
          <w:lang w:val="en-IN"/>
        </w:rPr>
        <w:t xml:space="preserve"> </w:t>
      </w:r>
      <w:r w:rsidR="00541A56">
        <w:rPr>
          <w:b/>
          <w:bCs/>
          <w:color w:val="auto"/>
          <w:lang w:val="en-IN"/>
        </w:rPr>
        <w:t xml:space="preserve">and </w:t>
      </w:r>
      <w:r>
        <w:rPr>
          <w:b/>
          <w:bCs/>
          <w:color w:val="auto"/>
          <w:lang w:val="en-IN"/>
        </w:rPr>
        <w:t xml:space="preserve">Delete options </w:t>
      </w:r>
    </w:p>
    <w:p w14:paraId="393B6B36" w14:textId="3B0841DA" w:rsidR="002177A6" w:rsidRDefault="002177A6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1B0D387E" wp14:editId="634E8452">
            <wp:extent cx="5486400" cy="3460115"/>
            <wp:effectExtent l="0" t="0" r="0" b="698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CCA" w14:textId="2C044DFF" w:rsidR="005E67A8" w:rsidRDefault="005E67A8" w:rsidP="00A77F42">
      <w:pPr>
        <w:rPr>
          <w:b/>
          <w:bCs/>
          <w:color w:val="auto"/>
          <w:lang w:val="en-IN"/>
        </w:rPr>
      </w:pPr>
    </w:p>
    <w:p w14:paraId="3309D338" w14:textId="77777777" w:rsidR="005E67A8" w:rsidRDefault="005E67A8" w:rsidP="00A77F42">
      <w:pPr>
        <w:rPr>
          <w:b/>
          <w:bCs/>
          <w:color w:val="auto"/>
          <w:lang w:val="en-IN"/>
        </w:rPr>
      </w:pPr>
    </w:p>
    <w:p w14:paraId="095D5A08" w14:textId="575E9246" w:rsidR="002177A6" w:rsidRDefault="002177A6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lastRenderedPageBreak/>
        <w:t>Add Food Item:</w:t>
      </w:r>
      <w:r w:rsidR="005E67A8">
        <w:rPr>
          <w:b/>
          <w:bCs/>
          <w:color w:val="auto"/>
          <w:lang w:val="en-IN"/>
        </w:rPr>
        <w:t xml:space="preserve"> Admin can Add new Item in Menu by filling in details </w:t>
      </w:r>
    </w:p>
    <w:p w14:paraId="58A35E54" w14:textId="621E7A11" w:rsidR="005E67A8" w:rsidRDefault="005E67A8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69701F4A" wp14:editId="67A9C530">
            <wp:extent cx="5486400" cy="30861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DAEE" w14:textId="11040804" w:rsidR="005E67A8" w:rsidRDefault="005E67A8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 xml:space="preserve">Category shown as drop down </w:t>
      </w:r>
    </w:p>
    <w:p w14:paraId="430D5A9C" w14:textId="70592070" w:rsidR="005E67A8" w:rsidRDefault="005E67A8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397034FC" wp14:editId="3ED87519">
            <wp:extent cx="5402253" cy="2939543"/>
            <wp:effectExtent l="0" t="0" r="825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r="1028" b="4259"/>
                    <a:stretch/>
                  </pic:blipFill>
                  <pic:spPr bwMode="auto">
                    <a:xfrm>
                      <a:off x="0" y="0"/>
                      <a:ext cx="5402253" cy="293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E6DB0" w14:textId="4402BC4C" w:rsidR="00541A56" w:rsidRDefault="00541A56" w:rsidP="00A77F42">
      <w:pPr>
        <w:rPr>
          <w:b/>
          <w:bCs/>
          <w:color w:val="auto"/>
          <w:lang w:val="en-IN"/>
        </w:rPr>
      </w:pPr>
    </w:p>
    <w:p w14:paraId="37FE94C3" w14:textId="3C9DDEEC" w:rsidR="00541A56" w:rsidRDefault="00541A56" w:rsidP="00A77F42">
      <w:pPr>
        <w:rPr>
          <w:b/>
          <w:bCs/>
          <w:color w:val="auto"/>
          <w:lang w:val="en-IN"/>
        </w:rPr>
      </w:pPr>
    </w:p>
    <w:p w14:paraId="0F7DD4A9" w14:textId="77777777" w:rsidR="00541A56" w:rsidRDefault="00541A56" w:rsidP="00A77F42">
      <w:pPr>
        <w:rPr>
          <w:b/>
          <w:bCs/>
          <w:color w:val="auto"/>
          <w:lang w:val="en-IN"/>
        </w:rPr>
      </w:pPr>
    </w:p>
    <w:p w14:paraId="38002D62" w14:textId="34EA310E" w:rsidR="005E67A8" w:rsidRDefault="005E67A8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lastRenderedPageBreak/>
        <w:t xml:space="preserve">Admin can select image to be displayed </w:t>
      </w:r>
    </w:p>
    <w:p w14:paraId="1768B4B0" w14:textId="00525A01" w:rsidR="005E67A8" w:rsidRDefault="005E67A8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47FECB9B" wp14:editId="1AD670CE">
            <wp:extent cx="5486400" cy="276923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7608" w14:textId="426E5DF4" w:rsidR="005E67A8" w:rsidRDefault="005E67A8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 xml:space="preserve">Selected image with name is displayed </w:t>
      </w:r>
    </w:p>
    <w:p w14:paraId="6786A7A0" w14:textId="18DEF0C5" w:rsidR="005E67A8" w:rsidRDefault="005E67A8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648B6F5F" wp14:editId="5A5EC257">
            <wp:extent cx="5166641" cy="2416428"/>
            <wp:effectExtent l="0" t="0" r="0" b="317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t="18688" r="5828"/>
                    <a:stretch/>
                  </pic:blipFill>
                  <pic:spPr bwMode="auto">
                    <a:xfrm>
                      <a:off x="0" y="0"/>
                      <a:ext cx="5166641" cy="241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78717" w14:textId="709648CE" w:rsidR="00541A56" w:rsidRDefault="00541A56" w:rsidP="00A77F42">
      <w:pPr>
        <w:rPr>
          <w:b/>
          <w:bCs/>
          <w:color w:val="auto"/>
          <w:lang w:val="en-IN"/>
        </w:rPr>
      </w:pPr>
    </w:p>
    <w:p w14:paraId="507403AA" w14:textId="0DBD8247" w:rsidR="00541A56" w:rsidRDefault="00541A56" w:rsidP="00A77F42">
      <w:pPr>
        <w:rPr>
          <w:b/>
          <w:bCs/>
          <w:color w:val="auto"/>
          <w:lang w:val="en-IN"/>
        </w:rPr>
      </w:pPr>
    </w:p>
    <w:p w14:paraId="3A3B9863" w14:textId="1B51E974" w:rsidR="00541A56" w:rsidRDefault="00541A56" w:rsidP="00A77F42">
      <w:pPr>
        <w:rPr>
          <w:b/>
          <w:bCs/>
          <w:color w:val="auto"/>
          <w:lang w:val="en-IN"/>
        </w:rPr>
      </w:pPr>
    </w:p>
    <w:p w14:paraId="3075D8AA" w14:textId="3405BD36" w:rsidR="00541A56" w:rsidRDefault="00541A56" w:rsidP="00A77F42">
      <w:pPr>
        <w:rPr>
          <w:b/>
          <w:bCs/>
          <w:color w:val="auto"/>
          <w:lang w:val="en-IN"/>
        </w:rPr>
      </w:pPr>
    </w:p>
    <w:p w14:paraId="5B389715" w14:textId="2508F1FF" w:rsidR="00541A56" w:rsidRDefault="00541A56" w:rsidP="00A77F42">
      <w:pPr>
        <w:rPr>
          <w:b/>
          <w:bCs/>
          <w:color w:val="auto"/>
          <w:lang w:val="en-IN"/>
        </w:rPr>
      </w:pPr>
    </w:p>
    <w:p w14:paraId="633896A8" w14:textId="77777777" w:rsidR="00541A56" w:rsidRDefault="00541A56" w:rsidP="00A77F42">
      <w:pPr>
        <w:rPr>
          <w:b/>
          <w:bCs/>
          <w:color w:val="auto"/>
          <w:lang w:val="en-IN"/>
        </w:rPr>
      </w:pPr>
    </w:p>
    <w:p w14:paraId="58B72080" w14:textId="41307498" w:rsidR="005E67A8" w:rsidRPr="00541A56" w:rsidRDefault="005E67A8" w:rsidP="00A77F42">
      <w:pPr>
        <w:rPr>
          <w:b/>
          <w:bCs/>
          <w:color w:val="auto"/>
          <w:sz w:val="18"/>
          <w:szCs w:val="18"/>
          <w:lang w:val="en-IN"/>
        </w:rPr>
      </w:pPr>
      <w:r w:rsidRPr="00541A56">
        <w:rPr>
          <w:b/>
          <w:bCs/>
          <w:color w:val="auto"/>
          <w:sz w:val="18"/>
          <w:szCs w:val="18"/>
          <w:lang w:val="en-IN"/>
        </w:rPr>
        <w:lastRenderedPageBreak/>
        <w:t xml:space="preserve">On Clicking Add Food Item the </w:t>
      </w:r>
      <w:r w:rsidR="00C036A3" w:rsidRPr="00541A56">
        <w:rPr>
          <w:b/>
          <w:bCs/>
          <w:color w:val="auto"/>
          <w:sz w:val="18"/>
          <w:szCs w:val="18"/>
          <w:lang w:val="en-IN"/>
        </w:rPr>
        <w:t>Food is added to data base and food item list is updated</w:t>
      </w:r>
    </w:p>
    <w:p w14:paraId="7AF5B46C" w14:textId="0476E18A" w:rsidR="00C036A3" w:rsidRDefault="00C036A3" w:rsidP="00A77F42">
      <w:pPr>
        <w:rPr>
          <w:b/>
          <w:bCs/>
          <w:color w:val="auto"/>
          <w:lang w:val="en-IN"/>
        </w:rPr>
      </w:pPr>
      <w:r w:rsidRPr="00C036A3">
        <w:rPr>
          <w:b/>
          <w:bCs/>
          <w:color w:val="auto"/>
          <w:lang w:val="en-IN"/>
        </w:rPr>
        <w:drawing>
          <wp:inline distT="0" distB="0" distL="0" distR="0" wp14:anchorId="1AF13195" wp14:editId="2ACC8E2B">
            <wp:extent cx="5486400" cy="1603375"/>
            <wp:effectExtent l="0" t="0" r="0" b="0"/>
            <wp:docPr id="20" name="Picture 2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1D68" w14:textId="783015C1" w:rsidR="00C036A3" w:rsidRDefault="00C036A3" w:rsidP="00A77F42">
      <w:pPr>
        <w:rPr>
          <w:b/>
          <w:bCs/>
          <w:color w:val="auto"/>
          <w:lang w:val="en-IN"/>
        </w:rPr>
      </w:pPr>
      <w:r w:rsidRPr="00C036A3">
        <w:rPr>
          <w:b/>
          <w:bCs/>
          <w:color w:val="auto"/>
          <w:lang w:val="en-IN"/>
        </w:rPr>
        <w:drawing>
          <wp:inline distT="0" distB="0" distL="0" distR="0" wp14:anchorId="2E375CB9" wp14:editId="4B0EA63A">
            <wp:extent cx="5486400" cy="1974850"/>
            <wp:effectExtent l="0" t="0" r="0" b="635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244" w14:textId="69FC66B8" w:rsidR="00D0662F" w:rsidRDefault="00D0662F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 xml:space="preserve">Newly added Food item </w:t>
      </w:r>
      <w:r w:rsidR="00541A56">
        <w:rPr>
          <w:b/>
          <w:bCs/>
          <w:color w:val="auto"/>
          <w:lang w:val="en-IN"/>
        </w:rPr>
        <w:t>with Availability</w:t>
      </w:r>
      <w:r>
        <w:rPr>
          <w:b/>
          <w:bCs/>
          <w:color w:val="auto"/>
          <w:lang w:val="en-IN"/>
        </w:rPr>
        <w:t xml:space="preserve"> set to true is shown in the customer page as well </w:t>
      </w:r>
    </w:p>
    <w:p w14:paraId="79412B37" w14:textId="1F7217F9" w:rsidR="00D0662F" w:rsidRDefault="00D0662F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0277AF39" wp14:editId="27450F8B">
            <wp:extent cx="5486400" cy="276923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8A6F" w14:textId="6346C2A7" w:rsidR="00D0662F" w:rsidRDefault="00D0662F" w:rsidP="00A77F42">
      <w:pPr>
        <w:rPr>
          <w:b/>
          <w:bCs/>
          <w:color w:val="auto"/>
          <w:lang w:val="en-IN"/>
        </w:rPr>
      </w:pPr>
    </w:p>
    <w:p w14:paraId="2CA66419" w14:textId="77777777" w:rsidR="00D0662F" w:rsidRDefault="00D0662F" w:rsidP="00A77F42">
      <w:pPr>
        <w:rPr>
          <w:b/>
          <w:bCs/>
          <w:color w:val="auto"/>
          <w:lang w:val="en-IN"/>
        </w:rPr>
      </w:pPr>
    </w:p>
    <w:p w14:paraId="3D061A65" w14:textId="2215E05A" w:rsidR="00C036A3" w:rsidRDefault="00C036A3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>Edit Food Item:</w:t>
      </w:r>
      <w:r w:rsidR="00D0662F">
        <w:rPr>
          <w:b/>
          <w:bCs/>
          <w:color w:val="auto"/>
          <w:lang w:val="en-IN"/>
        </w:rPr>
        <w:t xml:space="preserve"> Admin can update food item details here .</w:t>
      </w:r>
    </w:p>
    <w:p w14:paraId="3C4C93EB" w14:textId="4AB40BA8" w:rsidR="00D0662F" w:rsidRDefault="00D0662F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 xml:space="preserve">Admin can also change the display image </w:t>
      </w:r>
    </w:p>
    <w:p w14:paraId="14BDF283" w14:textId="065AEE59" w:rsidR="00C036A3" w:rsidRDefault="00D0662F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7A20472D" wp14:editId="4AB95349">
            <wp:extent cx="5486400" cy="276923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88F2" w14:textId="15CD00C6" w:rsidR="00D0662F" w:rsidRDefault="00D0662F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 xml:space="preserve">Admin can enable or disable the food item </w:t>
      </w:r>
    </w:p>
    <w:p w14:paraId="74A35763" w14:textId="12FD8E78" w:rsidR="00D0662F" w:rsidRDefault="00D0662F" w:rsidP="00A77F42">
      <w:pPr>
        <w:rPr>
          <w:b/>
          <w:bCs/>
          <w:color w:val="auto"/>
          <w:lang w:val="en-IN"/>
        </w:rPr>
      </w:pPr>
      <w:r w:rsidRPr="00D0662F">
        <w:rPr>
          <w:b/>
          <w:bCs/>
          <w:color w:val="auto"/>
          <w:lang w:val="en-IN"/>
        </w:rPr>
        <w:drawing>
          <wp:inline distT="0" distB="0" distL="0" distR="0" wp14:anchorId="085320A3" wp14:editId="6400745C">
            <wp:extent cx="5486400" cy="2417445"/>
            <wp:effectExtent l="0" t="0" r="0" b="190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3B1B" w14:textId="0E9B466A" w:rsidR="00541A56" w:rsidRDefault="00541A56" w:rsidP="00A77F42">
      <w:pPr>
        <w:rPr>
          <w:b/>
          <w:bCs/>
          <w:color w:val="auto"/>
          <w:lang w:val="en-IN"/>
        </w:rPr>
      </w:pPr>
    </w:p>
    <w:p w14:paraId="75E90E8C" w14:textId="08DFF9FD" w:rsidR="00541A56" w:rsidRDefault="00541A56" w:rsidP="00A77F42">
      <w:pPr>
        <w:rPr>
          <w:b/>
          <w:bCs/>
          <w:color w:val="auto"/>
          <w:lang w:val="en-IN"/>
        </w:rPr>
      </w:pPr>
    </w:p>
    <w:p w14:paraId="13860C65" w14:textId="18963BFC" w:rsidR="00541A56" w:rsidRDefault="00541A56" w:rsidP="00A77F42">
      <w:pPr>
        <w:rPr>
          <w:b/>
          <w:bCs/>
          <w:color w:val="auto"/>
          <w:lang w:val="en-IN"/>
        </w:rPr>
      </w:pPr>
    </w:p>
    <w:p w14:paraId="5687FC5A" w14:textId="77777777" w:rsidR="00541A56" w:rsidRDefault="00541A56" w:rsidP="00A77F42">
      <w:pPr>
        <w:rPr>
          <w:b/>
          <w:bCs/>
          <w:color w:val="auto"/>
          <w:lang w:val="en-IN"/>
        </w:rPr>
      </w:pPr>
    </w:p>
    <w:p w14:paraId="508A4944" w14:textId="6F5F5961" w:rsidR="00D0662F" w:rsidRDefault="00D0662F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lastRenderedPageBreak/>
        <w:t xml:space="preserve">If </w:t>
      </w:r>
      <w:r w:rsidR="00D119F1">
        <w:rPr>
          <w:b/>
          <w:bCs/>
          <w:color w:val="auto"/>
          <w:lang w:val="en-IN"/>
        </w:rPr>
        <w:t xml:space="preserve">disabled the item is not shown on customer Menu list </w:t>
      </w:r>
    </w:p>
    <w:p w14:paraId="37F4DC58" w14:textId="699936E8" w:rsidR="00D119F1" w:rsidRDefault="00D119F1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7A267AE4" wp14:editId="3D1E9089">
            <wp:extent cx="5102404" cy="2012615"/>
            <wp:effectExtent l="0" t="0" r="3175" b="698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573" cy="20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44E3" w14:textId="1E671797" w:rsidR="00D119F1" w:rsidRDefault="00D119F1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 xml:space="preserve">Item is not seen in the customer menu list </w:t>
      </w:r>
    </w:p>
    <w:p w14:paraId="21AAB8C4" w14:textId="4609377E" w:rsidR="00D119F1" w:rsidRDefault="00D119F1" w:rsidP="00A77F42">
      <w:pPr>
        <w:rPr>
          <w:b/>
          <w:bCs/>
          <w:color w:val="auto"/>
          <w:lang w:val="en-IN"/>
        </w:rPr>
      </w:pPr>
      <w:r>
        <w:rPr>
          <w:noProof/>
        </w:rPr>
        <w:drawing>
          <wp:inline distT="0" distB="0" distL="0" distR="0" wp14:anchorId="47E45471" wp14:editId="32A4713E">
            <wp:extent cx="4419718" cy="185649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 rotWithShape="1">
                    <a:blip r:embed="rId28"/>
                    <a:srcRect l="9477" t="9522" r="9371" b="29878"/>
                    <a:stretch/>
                  </pic:blipFill>
                  <pic:spPr bwMode="auto">
                    <a:xfrm>
                      <a:off x="0" y="0"/>
                      <a:ext cx="4420448" cy="185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2958" w14:textId="71D7F759" w:rsidR="00541A56" w:rsidRPr="00541A56" w:rsidRDefault="00637907" w:rsidP="00A77F42">
      <w:pPr>
        <w:rPr>
          <w:b/>
          <w:bCs/>
          <w:color w:val="auto"/>
          <w:sz w:val="18"/>
          <w:szCs w:val="18"/>
          <w:lang w:val="en-IN"/>
        </w:rPr>
      </w:pPr>
      <w:r w:rsidRPr="00541A56">
        <w:rPr>
          <w:b/>
          <w:bCs/>
          <w:color w:val="auto"/>
          <w:sz w:val="18"/>
          <w:szCs w:val="18"/>
          <w:lang w:val="en-IN"/>
        </w:rPr>
        <w:t xml:space="preserve">Delete option: Admin can delete a food item. On clicking a delete button a modal box warning appears to confirm deletion. </w:t>
      </w:r>
    </w:p>
    <w:p w14:paraId="19762CE3" w14:textId="77777777" w:rsidR="00637907" w:rsidRDefault="00637907" w:rsidP="00A77F42">
      <w:pPr>
        <w:rPr>
          <w:b/>
          <w:bCs/>
          <w:color w:val="auto"/>
          <w:lang w:val="en-IN"/>
        </w:rPr>
      </w:pPr>
      <w:r w:rsidRPr="00637907">
        <w:rPr>
          <w:b/>
          <w:bCs/>
          <w:color w:val="auto"/>
          <w:lang w:val="en-IN"/>
        </w:rPr>
        <w:drawing>
          <wp:anchor distT="0" distB="0" distL="114300" distR="114300" simplePos="0" relativeHeight="251658240" behindDoc="0" locked="0" layoutInCell="1" allowOverlap="1" wp14:anchorId="5F37307B" wp14:editId="618A83DA">
            <wp:simplePos x="1144402" y="6075431"/>
            <wp:positionH relativeFrom="column">
              <wp:align>left</wp:align>
            </wp:positionH>
            <wp:positionV relativeFrom="paragraph">
              <wp:align>top</wp:align>
            </wp:positionV>
            <wp:extent cx="3808730" cy="2618740"/>
            <wp:effectExtent l="0" t="0" r="1270" b="0"/>
            <wp:wrapSquare wrapText="bothSides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224" cy="2624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7AFC1" w14:textId="77777777" w:rsidR="00637907" w:rsidRPr="00637907" w:rsidRDefault="00637907" w:rsidP="00637907">
      <w:pPr>
        <w:rPr>
          <w:lang w:val="en-IN"/>
        </w:rPr>
      </w:pPr>
    </w:p>
    <w:p w14:paraId="3F83B185" w14:textId="77777777" w:rsidR="00637907" w:rsidRPr="00637907" w:rsidRDefault="00637907" w:rsidP="00637907">
      <w:pPr>
        <w:rPr>
          <w:lang w:val="en-IN"/>
        </w:rPr>
      </w:pPr>
    </w:p>
    <w:p w14:paraId="7C090254" w14:textId="77777777" w:rsidR="00637907" w:rsidRPr="00637907" w:rsidRDefault="00637907" w:rsidP="00637907">
      <w:pPr>
        <w:rPr>
          <w:lang w:val="en-IN"/>
        </w:rPr>
      </w:pPr>
    </w:p>
    <w:p w14:paraId="452AECB3" w14:textId="77777777" w:rsidR="00637907" w:rsidRPr="00637907" w:rsidRDefault="00637907" w:rsidP="00637907">
      <w:pPr>
        <w:rPr>
          <w:lang w:val="en-IN"/>
        </w:rPr>
      </w:pPr>
    </w:p>
    <w:p w14:paraId="6F7F04BD" w14:textId="77777777" w:rsidR="00637907" w:rsidRPr="00637907" w:rsidRDefault="00637907" w:rsidP="00637907">
      <w:pPr>
        <w:rPr>
          <w:lang w:val="en-IN"/>
        </w:rPr>
      </w:pPr>
    </w:p>
    <w:p w14:paraId="09C17D79" w14:textId="65F654FA" w:rsidR="00637907" w:rsidRDefault="00637907" w:rsidP="00637907">
      <w:pPr>
        <w:rPr>
          <w:b/>
          <w:bCs/>
          <w:color w:val="auto"/>
          <w:lang w:val="en-IN"/>
        </w:rPr>
      </w:pPr>
    </w:p>
    <w:p w14:paraId="3E134724" w14:textId="28B0A2BB" w:rsidR="00637907" w:rsidRDefault="00637907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br w:type="textWrapping" w:clear="all"/>
      </w:r>
    </w:p>
    <w:p w14:paraId="397CA0C4" w14:textId="7DE31B3B" w:rsidR="00637907" w:rsidRDefault="00637907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lastRenderedPageBreak/>
        <w:t>Admin can keep track of registered customers to the website</w:t>
      </w:r>
    </w:p>
    <w:p w14:paraId="4F479C8C" w14:textId="4E590FD7" w:rsidR="001A16DA" w:rsidRDefault="001A16DA" w:rsidP="00A77F42">
      <w:pPr>
        <w:rPr>
          <w:b/>
          <w:bCs/>
          <w:color w:val="auto"/>
          <w:lang w:val="en-IN"/>
        </w:rPr>
      </w:pPr>
      <w:r w:rsidRPr="001A16DA">
        <w:rPr>
          <w:b/>
          <w:bCs/>
          <w:color w:val="auto"/>
          <w:lang w:val="en-IN"/>
        </w:rPr>
        <w:drawing>
          <wp:inline distT="0" distB="0" distL="0" distR="0" wp14:anchorId="321E3D31" wp14:editId="1C4B8C79">
            <wp:extent cx="5486400" cy="3772535"/>
            <wp:effectExtent l="0" t="0" r="0" b="0"/>
            <wp:docPr id="30" name="Picture 3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84A5" w14:textId="3726FECF" w:rsidR="001A16DA" w:rsidRDefault="001A16DA" w:rsidP="00A77F42">
      <w:pPr>
        <w:rPr>
          <w:b/>
          <w:bCs/>
          <w:color w:val="auto"/>
          <w:lang w:val="en-IN"/>
        </w:rPr>
      </w:pPr>
      <w:r>
        <w:rPr>
          <w:b/>
          <w:bCs/>
          <w:color w:val="auto"/>
          <w:lang w:val="en-IN"/>
        </w:rPr>
        <w:t>Order Report</w:t>
      </w:r>
      <w:r>
        <w:rPr>
          <w:b/>
          <w:bCs/>
          <w:color w:val="auto"/>
          <w:lang w:val="en-IN"/>
        </w:rPr>
        <w:t xml:space="preserve">: Admin can keep track of all Orders with their order status </w:t>
      </w:r>
    </w:p>
    <w:p w14:paraId="50FD2FB4" w14:textId="5A0F322F" w:rsidR="00100485" w:rsidRPr="00F65501" w:rsidRDefault="001A16DA" w:rsidP="00F65501">
      <w:pPr>
        <w:rPr>
          <w:b/>
          <w:bCs/>
          <w:color w:val="auto"/>
          <w:lang w:val="en-IN"/>
        </w:rPr>
      </w:pPr>
      <w:r w:rsidRPr="001A16DA">
        <w:rPr>
          <w:b/>
          <w:bCs/>
          <w:color w:val="auto"/>
          <w:lang w:val="en-IN"/>
        </w:rPr>
        <w:drawing>
          <wp:inline distT="0" distB="0" distL="0" distR="0" wp14:anchorId="39001090" wp14:editId="70C69A23">
            <wp:extent cx="4503413" cy="3096618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304" cy="30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4ADF" w14:textId="77777777" w:rsidR="00100485" w:rsidRDefault="00100485" w:rsidP="00100485">
      <w:pPr>
        <w:spacing w:before="0" w:after="160" w:line="256" w:lineRule="auto"/>
      </w:pPr>
    </w:p>
    <w:p w14:paraId="1D2AF82D" w14:textId="77777777" w:rsidR="00100485" w:rsidRDefault="00100485" w:rsidP="00100485">
      <w:pPr>
        <w:spacing w:before="0" w:after="160" w:line="256" w:lineRule="auto"/>
      </w:pPr>
    </w:p>
    <w:p w14:paraId="7E413984" w14:textId="77777777" w:rsidR="00100485" w:rsidRDefault="00100485" w:rsidP="00100485">
      <w:pPr>
        <w:spacing w:before="0" w:after="160" w:line="256" w:lineRule="auto"/>
      </w:pPr>
    </w:p>
    <w:p w14:paraId="22582051" w14:textId="77777777" w:rsidR="00100485" w:rsidRDefault="00100485" w:rsidP="00100485">
      <w:pPr>
        <w:spacing w:before="0" w:after="160" w:line="256" w:lineRule="auto"/>
      </w:pPr>
    </w:p>
    <w:p w14:paraId="0EF1B23C" w14:textId="77777777" w:rsidR="00100485" w:rsidRDefault="00100485" w:rsidP="00100485">
      <w:pPr>
        <w:spacing w:before="0" w:after="160" w:line="256" w:lineRule="auto"/>
      </w:pPr>
    </w:p>
    <w:p w14:paraId="2298D32F" w14:textId="77777777" w:rsidR="00100485" w:rsidRDefault="00100485" w:rsidP="00100485">
      <w:pPr>
        <w:spacing w:before="0" w:after="160" w:line="256" w:lineRule="auto"/>
      </w:pPr>
    </w:p>
    <w:p w14:paraId="4D23A2EA" w14:textId="77777777" w:rsidR="00100485" w:rsidRDefault="00100485" w:rsidP="00100485">
      <w:pPr>
        <w:spacing w:before="0" w:after="160" w:line="256" w:lineRule="auto"/>
      </w:pPr>
    </w:p>
    <w:p w14:paraId="5952430F" w14:textId="77777777" w:rsidR="00100485" w:rsidRDefault="00100485" w:rsidP="00100485">
      <w:pPr>
        <w:spacing w:before="0" w:after="160" w:line="256" w:lineRule="auto"/>
      </w:pPr>
    </w:p>
    <w:p w14:paraId="08A5098E" w14:textId="77777777" w:rsidR="00100485" w:rsidRDefault="00100485" w:rsidP="00100485">
      <w:pPr>
        <w:spacing w:before="0" w:after="160" w:line="256" w:lineRule="auto"/>
      </w:pPr>
    </w:p>
    <w:p w14:paraId="5CEA9491" w14:textId="77777777" w:rsidR="00100485" w:rsidRDefault="00100485" w:rsidP="00100485">
      <w:pPr>
        <w:spacing w:before="0" w:after="160" w:line="256" w:lineRule="auto"/>
      </w:pPr>
    </w:p>
    <w:p w14:paraId="4F4519F5" w14:textId="543E42C5" w:rsidR="00143F15" w:rsidRPr="00100485" w:rsidRDefault="00143F15" w:rsidP="00100485">
      <w:pPr>
        <w:spacing w:before="0" w:after="160" w:line="256" w:lineRule="auto"/>
        <w:rPr>
          <w:rFonts w:ascii="Calibri" w:eastAsia="Calibri" w:hAnsi="Calibri" w:cs="Times New Roman"/>
          <w:b/>
          <w:bCs/>
          <w:noProof/>
          <w:color w:val="auto"/>
          <w:lang w:val="en-IN"/>
        </w:rPr>
      </w:pPr>
    </w:p>
    <w:sectPr w:rsidR="00143F15" w:rsidRPr="00100485" w:rsidSect="00100485">
      <w:footerReference w:type="default" r:id="rId32"/>
      <w:pgSz w:w="12240" w:h="15840"/>
      <w:pgMar w:top="1728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E0980" w14:textId="77777777" w:rsidR="00F23631" w:rsidRDefault="00F23631" w:rsidP="00C6554A">
      <w:pPr>
        <w:spacing w:before="0" w:after="0" w:line="240" w:lineRule="auto"/>
      </w:pPr>
      <w:r>
        <w:separator/>
      </w:r>
    </w:p>
  </w:endnote>
  <w:endnote w:type="continuationSeparator" w:id="0">
    <w:p w14:paraId="687D911A" w14:textId="77777777" w:rsidR="00F23631" w:rsidRDefault="00F2363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07E2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3AF89" w14:textId="77777777" w:rsidR="00F23631" w:rsidRDefault="00F23631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ADD6661" w14:textId="77777777" w:rsidR="00F23631" w:rsidRDefault="00F2363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50237748">
    <w:abstractNumId w:val="9"/>
  </w:num>
  <w:num w:numId="2" w16cid:durableId="2088458418">
    <w:abstractNumId w:val="8"/>
  </w:num>
  <w:num w:numId="3" w16cid:durableId="1789623030">
    <w:abstractNumId w:val="8"/>
  </w:num>
  <w:num w:numId="4" w16cid:durableId="38937060">
    <w:abstractNumId w:val="9"/>
  </w:num>
  <w:num w:numId="5" w16cid:durableId="465003590">
    <w:abstractNumId w:val="12"/>
  </w:num>
  <w:num w:numId="6" w16cid:durableId="270161627">
    <w:abstractNumId w:val="10"/>
  </w:num>
  <w:num w:numId="7" w16cid:durableId="1735665669">
    <w:abstractNumId w:val="11"/>
  </w:num>
  <w:num w:numId="8" w16cid:durableId="1020006465">
    <w:abstractNumId w:val="7"/>
  </w:num>
  <w:num w:numId="9" w16cid:durableId="1582908667">
    <w:abstractNumId w:val="6"/>
  </w:num>
  <w:num w:numId="10" w16cid:durableId="385029341">
    <w:abstractNumId w:val="5"/>
  </w:num>
  <w:num w:numId="11" w16cid:durableId="830560851">
    <w:abstractNumId w:val="4"/>
  </w:num>
  <w:num w:numId="12" w16cid:durableId="818964430">
    <w:abstractNumId w:val="3"/>
  </w:num>
  <w:num w:numId="13" w16cid:durableId="1288050130">
    <w:abstractNumId w:val="2"/>
  </w:num>
  <w:num w:numId="14" w16cid:durableId="1240941671">
    <w:abstractNumId w:val="1"/>
  </w:num>
  <w:num w:numId="15" w16cid:durableId="158984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0E"/>
    <w:rsid w:val="000625B5"/>
    <w:rsid w:val="00100485"/>
    <w:rsid w:val="00143F15"/>
    <w:rsid w:val="001A16DA"/>
    <w:rsid w:val="002177A6"/>
    <w:rsid w:val="002554CD"/>
    <w:rsid w:val="00293B83"/>
    <w:rsid w:val="002B4294"/>
    <w:rsid w:val="00333D0D"/>
    <w:rsid w:val="003D421D"/>
    <w:rsid w:val="004C049F"/>
    <w:rsid w:val="005000E2"/>
    <w:rsid w:val="00541A56"/>
    <w:rsid w:val="00576104"/>
    <w:rsid w:val="005E67A8"/>
    <w:rsid w:val="00637907"/>
    <w:rsid w:val="006A3CE7"/>
    <w:rsid w:val="007A3875"/>
    <w:rsid w:val="00A77F42"/>
    <w:rsid w:val="00C036A3"/>
    <w:rsid w:val="00C6554A"/>
    <w:rsid w:val="00D0662F"/>
    <w:rsid w:val="00D119F1"/>
    <w:rsid w:val="00D14968"/>
    <w:rsid w:val="00D85CD8"/>
    <w:rsid w:val="00ED7C44"/>
    <w:rsid w:val="00F054CD"/>
    <w:rsid w:val="00F23631"/>
    <w:rsid w:val="00F5310E"/>
    <w:rsid w:val="00F6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925D4"/>
  <w15:chartTrackingRefBased/>
  <w15:docId w15:val="{4F33DDAA-37EB-4EEE-834B-0D67EAE19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mya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14</TotalTime>
  <Pages>13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remya</dc:creator>
  <cp:keywords/>
  <dc:description/>
  <cp:lastModifiedBy>Remya Pillai</cp:lastModifiedBy>
  <cp:revision>5</cp:revision>
  <dcterms:created xsi:type="dcterms:W3CDTF">2022-10-02T23:11:00Z</dcterms:created>
  <dcterms:modified xsi:type="dcterms:W3CDTF">2022-10-03T02:42:00Z</dcterms:modified>
</cp:coreProperties>
</file>